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825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403"/>
        <w:gridCol w:w="7109"/>
      </w:tblGrid>
      <w:tr w:rsidR="002C2CDD" w:rsidRPr="00906BEE" w14:paraId="602020C2" w14:textId="77777777" w:rsidTr="001B58B7">
        <w:tc>
          <w:tcPr>
            <w:tcW w:w="3403" w:type="dxa"/>
            <w:tcMar>
              <w:top w:w="504" w:type="dxa"/>
              <w:right w:w="720" w:type="dxa"/>
            </w:tcMar>
          </w:tcPr>
          <w:p w14:paraId="664D9D25" w14:textId="2A0F2C4F" w:rsidR="00A50939" w:rsidRPr="00906BEE" w:rsidRDefault="001E773D" w:rsidP="001B58B7">
            <w:pPr>
              <w:pStyle w:val="Heading3"/>
            </w:pPr>
            <w:r>
              <w:t>objective</w:t>
            </w:r>
          </w:p>
          <w:p w14:paraId="4A92940B" w14:textId="48EF627B" w:rsidR="008314DE" w:rsidRDefault="001B58B7" w:rsidP="001B58B7">
            <w:pPr>
              <w:spacing w:after="160" w:line="238" w:lineRule="atLeast"/>
              <w:ind w:right="-360"/>
              <w:jc w:val="both"/>
            </w:pPr>
            <w:r>
              <w:t xml:space="preserve">We Made </w:t>
            </w:r>
            <w:r w:rsidR="00736C21">
              <w:t>an</w:t>
            </w:r>
            <w:r>
              <w:t xml:space="preserve"> </w:t>
            </w:r>
            <w:r w:rsidR="00ED15E7">
              <w:t xml:space="preserve">Image Compress </w:t>
            </w:r>
            <w:r>
              <w:t xml:space="preserve">project in python by using the </w:t>
            </w:r>
            <w:r w:rsidR="00ED15E7">
              <w:t>Numpy</w:t>
            </w:r>
            <w:r>
              <w:t xml:space="preserve"> and </w:t>
            </w:r>
            <w:r w:rsidR="00ED15E7">
              <w:t>Pillow (Image)</w:t>
            </w:r>
            <w:r>
              <w:t xml:space="preserve"> library.</w:t>
            </w:r>
          </w:p>
          <w:p w14:paraId="596C59D6" w14:textId="114A1A59" w:rsidR="001B58B7" w:rsidRPr="008314DE" w:rsidRDefault="001B58B7" w:rsidP="001B58B7">
            <w:pPr>
              <w:spacing w:after="160" w:line="238" w:lineRule="atLeast"/>
              <w:ind w:right="-360"/>
              <w:jc w:val="both"/>
            </w:pPr>
          </w:p>
          <w:p w14:paraId="744650A5" w14:textId="4661F0F2" w:rsidR="002C2CDD" w:rsidRPr="00906BEE" w:rsidRDefault="008314DE" w:rsidP="001B58B7">
            <w:pPr>
              <w:pStyle w:val="Heading3"/>
            </w:pPr>
            <w:r>
              <w:t>goal</w:t>
            </w:r>
          </w:p>
          <w:p w14:paraId="4890C44D" w14:textId="5294C4E5" w:rsidR="002F6EA5" w:rsidRPr="009936ED" w:rsidRDefault="00ED15E7" w:rsidP="001B58B7">
            <w:pPr>
              <w:pStyle w:val="ListParagraph"/>
              <w:numPr>
                <w:ilvl w:val="0"/>
                <w:numId w:val="12"/>
              </w:numPr>
              <w:spacing w:line="238" w:lineRule="atLeast"/>
              <w:rPr>
                <w:rFonts w:ascii="Times New Roman" w:eastAsia="Times New Roman" w:hAnsi="Times New Roman" w:cs="Times New Roman"/>
                <w:color w:val="000000"/>
                <w:lang w:eastAsia="fr-CH"/>
              </w:rPr>
            </w:pPr>
            <w:r>
              <w:rPr>
                <w:rFonts w:ascii="Calibri" w:eastAsia="Times New Roman" w:hAnsi="Calibri" w:cs="Calibri"/>
                <w:color w:val="000000"/>
                <w:lang w:eastAsia="fr-CH"/>
              </w:rPr>
              <w:t>Using SVD for image compression in Python</w:t>
            </w:r>
            <w:r w:rsidR="001B58B7">
              <w:rPr>
                <w:rFonts w:ascii="Calibri" w:eastAsia="Times New Roman" w:hAnsi="Calibri" w:cs="Calibri"/>
                <w:color w:val="000000"/>
                <w:lang w:eastAsia="fr-CH"/>
              </w:rPr>
              <w:t xml:space="preserve">. </w:t>
            </w:r>
          </w:p>
          <w:p w14:paraId="00A63B7B" w14:textId="6891E217" w:rsidR="00736C21" w:rsidRPr="00906BEE" w:rsidRDefault="00736C21" w:rsidP="00736C21">
            <w:pPr>
              <w:pStyle w:val="Heading3"/>
            </w:pPr>
            <w:r>
              <w:t>image output</w:t>
            </w:r>
          </w:p>
          <w:p w14:paraId="4A720C0E" w14:textId="77777777" w:rsidR="00736C21" w:rsidRDefault="00736C21" w:rsidP="00736C21">
            <w:pPr>
              <w:spacing w:after="160" w:line="238" w:lineRule="atLeast"/>
              <w:jc w:val="center"/>
              <w:rPr>
                <w:rFonts w:ascii="Calibri" w:eastAsia="Times New Roman" w:hAnsi="Calibri" w:cs="Calibri"/>
                <w:color w:val="000000"/>
                <w:lang w:eastAsia="fr-CH"/>
              </w:rPr>
            </w:pPr>
            <w:r>
              <w:rPr>
                <w:rFonts w:ascii="Calibri" w:eastAsia="Times New Roman" w:hAnsi="Calibri" w:cs="Calibri"/>
                <w:color w:val="000000"/>
                <w:lang w:eastAsia="fr-CH"/>
              </w:rPr>
              <w:t>Before</w:t>
            </w:r>
          </w:p>
          <w:p w14:paraId="2178B9ED" w14:textId="0EB8D02C" w:rsidR="009936ED" w:rsidRDefault="00736C21" w:rsidP="001B58B7">
            <w:pPr>
              <w:spacing w:after="160" w:line="238" w:lineRule="atLeast"/>
              <w:rPr>
                <w:rFonts w:ascii="Calibri" w:eastAsia="Times New Roman" w:hAnsi="Calibri" w:cs="Calibri"/>
                <w:color w:val="000000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0F54F6B9" wp14:editId="6F8E456A">
                  <wp:extent cx="1236638" cy="1479550"/>
                  <wp:effectExtent l="0" t="0" r="190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2" cy="150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9A5C6" w14:textId="38490A7F" w:rsidR="00736C21" w:rsidRDefault="00736C21" w:rsidP="00736C21">
            <w:pPr>
              <w:spacing w:after="160" w:line="238" w:lineRule="atLeast"/>
              <w:jc w:val="center"/>
              <w:rPr>
                <w:rFonts w:ascii="Calibri" w:eastAsia="Times New Roman" w:hAnsi="Calibri" w:cs="Calibri"/>
                <w:color w:val="000000"/>
                <w:lang w:eastAsia="fr-CH"/>
              </w:rPr>
            </w:pPr>
            <w:r>
              <w:rPr>
                <w:rFonts w:ascii="Calibri" w:eastAsia="Times New Roman" w:hAnsi="Calibri" w:cs="Calibri"/>
                <w:color w:val="000000"/>
                <w:lang w:eastAsia="fr-CH"/>
              </w:rPr>
              <w:t>After</w:t>
            </w:r>
          </w:p>
          <w:p w14:paraId="2A59C963" w14:textId="1698B13D" w:rsidR="00736C21" w:rsidRDefault="00736C21" w:rsidP="001B58B7">
            <w:pPr>
              <w:spacing w:after="160" w:line="238" w:lineRule="atLeast"/>
              <w:rPr>
                <w:rFonts w:ascii="Calibri" w:eastAsia="Times New Roman" w:hAnsi="Calibri" w:cs="Calibri"/>
                <w:color w:val="000000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60C8B906" wp14:editId="3A237524">
                  <wp:extent cx="1308449" cy="1574800"/>
                  <wp:effectExtent l="0" t="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30" cy="158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18CCB" w14:textId="7F5AB270" w:rsidR="002F6EA5" w:rsidRPr="002F6EA5" w:rsidRDefault="002F6EA5" w:rsidP="001B58B7">
            <w:pPr>
              <w:spacing w:after="160" w:line="238" w:lineRule="atLeast"/>
              <w:jc w:val="both"/>
              <w:rPr>
                <w:rFonts w:ascii="Times New Roman" w:eastAsia="Times New Roman" w:hAnsi="Times New Roman" w:cs="Times New Roman"/>
                <w:color w:val="000000"/>
                <w:lang w:eastAsia="fr-CH"/>
              </w:rPr>
            </w:pPr>
          </w:p>
        </w:tc>
        <w:tc>
          <w:tcPr>
            <w:tcW w:w="7109" w:type="dxa"/>
            <w:tcMar>
              <w:top w:w="504" w:type="dxa"/>
              <w:left w:w="0" w:type="dxa"/>
            </w:tcMar>
          </w:tcPr>
          <w:p w14:paraId="18031D78" w14:textId="366AACDD" w:rsidR="002C2CDD" w:rsidRPr="00906BEE" w:rsidRDefault="00ED15E7" w:rsidP="001A6E31">
            <w:pPr>
              <w:pStyle w:val="Heading3"/>
              <w:tabs>
                <w:tab w:val="left" w:pos="6000"/>
              </w:tabs>
            </w:pPr>
            <w:r>
              <w:t>Logic behind this code</w:t>
            </w:r>
          </w:p>
          <w:p w14:paraId="2597F97E" w14:textId="49D1D5AD" w:rsidR="001B58B7" w:rsidRDefault="00ED15E7" w:rsidP="001B58B7">
            <w:r>
              <w:t>Singular Value Decomposition - Explanation</w:t>
            </w:r>
            <w:r w:rsidR="00FD26EB">
              <w:t>.</w:t>
            </w:r>
          </w:p>
          <w:p w14:paraId="1444C1AB" w14:textId="11FF2DFC" w:rsidR="00FD26EB" w:rsidRDefault="00FD26EB" w:rsidP="001B58B7"/>
          <w:p w14:paraId="0593D1C0" w14:textId="374FCE18" w:rsidR="00ED15E7" w:rsidRPr="00EE2599" w:rsidRDefault="00EE2599" w:rsidP="00ED15E7">
            <w:pPr>
              <w:jc w:val="center"/>
              <w:rPr>
                <w:lang w:val="fr-FR"/>
              </w:rPr>
            </w:pPr>
            <w:r w:rsidRPr="00EE2599">
              <w:rPr>
                <w:lang w:val="fr-FR"/>
              </w:rPr>
              <w:t>X</w:t>
            </w:r>
            <w:r w:rsidR="00ED15E7" w:rsidRPr="00EE2599">
              <w:rPr>
                <w:lang w:val="fr-FR"/>
              </w:rPr>
              <w:t xml:space="preserve"> = U ∑ V</w:t>
            </w:r>
            <w:r w:rsidRPr="00EE2599">
              <w:rPr>
                <w:lang w:val="fr-FR"/>
              </w:rPr>
              <w:t>t</w:t>
            </w:r>
            <w:r w:rsidR="00ED15E7" w:rsidRPr="00EE2599">
              <w:rPr>
                <w:lang w:val="fr-FR"/>
              </w:rPr>
              <w:t>*</w:t>
            </w:r>
          </w:p>
          <w:p w14:paraId="52703F8C" w14:textId="7A818C85" w:rsidR="00FD26EB" w:rsidRDefault="00EE2599" w:rsidP="001B58B7">
            <w:pPr>
              <w:rPr>
                <w:lang w:val="fr-FR"/>
              </w:rPr>
            </w:pPr>
            <w:r>
              <w:rPr>
                <w:lang w:val="fr-FR"/>
              </w:rPr>
              <w:t>X</w:t>
            </w:r>
            <w:r w:rsidR="00ED15E7" w:rsidRPr="00ED15E7">
              <w:rPr>
                <w:lang w:val="fr-FR"/>
              </w:rPr>
              <w:t xml:space="preserve"> – original </w:t>
            </w:r>
            <w:r w:rsidR="00073611">
              <w:rPr>
                <w:lang w:val="fr-FR"/>
              </w:rPr>
              <w:t>matrix (dimensions: (m rows, n columns – m,n))</w:t>
            </w:r>
          </w:p>
          <w:p w14:paraId="5B56A9D9" w14:textId="286AD3A2" w:rsidR="00073611" w:rsidRPr="00073611" w:rsidRDefault="00073611" w:rsidP="001B58B7">
            <w:r w:rsidRPr="00073611">
              <w:t>U – unitary matrix</w:t>
            </w:r>
          </w:p>
          <w:p w14:paraId="2545AE4B" w14:textId="058D42FC" w:rsidR="00073611" w:rsidRDefault="00073611" w:rsidP="001B58B7">
            <w:r>
              <w:t>∑ - rectangular diagonal matrix of singular values</w:t>
            </w:r>
          </w:p>
          <w:p w14:paraId="174F82DC" w14:textId="0A92A8E8" w:rsidR="00073611" w:rsidRDefault="00073611" w:rsidP="001B58B7">
            <w:r>
              <w:t>V</w:t>
            </w:r>
            <w:r w:rsidR="00EE2599">
              <w:t>t</w:t>
            </w:r>
            <w:r>
              <w:t>* - unitary matrix</w:t>
            </w:r>
          </w:p>
          <w:p w14:paraId="52D123E2" w14:textId="2EA48805" w:rsidR="00073611" w:rsidRDefault="00073611" w:rsidP="001B58B7"/>
          <w:p w14:paraId="7902FE0E" w14:textId="45F531CC" w:rsidR="00073611" w:rsidRDefault="00073611" w:rsidP="00073611">
            <w:pPr>
              <w:jc w:val="center"/>
            </w:pPr>
            <w:r>
              <w:t>Visualizing ∑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9"/>
              <w:gridCol w:w="1420"/>
              <w:gridCol w:w="1420"/>
              <w:gridCol w:w="1420"/>
              <w:gridCol w:w="1420"/>
            </w:tblGrid>
            <w:tr w:rsidR="00073611" w14:paraId="6B40E1C7" w14:textId="77777777" w:rsidTr="00073611">
              <w:tc>
                <w:tcPr>
                  <w:tcW w:w="1419" w:type="dxa"/>
                  <w:shd w:val="clear" w:color="auto" w:fill="A8D08D" w:themeFill="accent6" w:themeFillTint="99"/>
                </w:tcPr>
                <w:p w14:paraId="6BBA1F5F" w14:textId="30C42DC3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α</w:t>
                  </w:r>
                  <w:r w:rsidRPr="00073611">
                    <w:rPr>
                      <w:rFonts w:ascii="Times New Roman" w:hAnsi="Times New Roman" w:cs="Times New Roman"/>
                      <w:vertAlign w:val="superscript"/>
                    </w:rPr>
                    <w:t>1</w:t>
                  </w:r>
                </w:p>
              </w:tc>
              <w:tc>
                <w:tcPr>
                  <w:tcW w:w="1420" w:type="dxa"/>
                </w:tcPr>
                <w:p w14:paraId="5E528003" w14:textId="3DD69B59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1E05E0B6" w14:textId="6D127F65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628A75FD" w14:textId="79AE2C44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74DD5CE0" w14:textId="29E5202B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</w:tr>
            <w:tr w:rsidR="00073611" w14:paraId="48A669C4" w14:textId="77777777" w:rsidTr="00073611">
              <w:tc>
                <w:tcPr>
                  <w:tcW w:w="1419" w:type="dxa"/>
                </w:tcPr>
                <w:p w14:paraId="3322786B" w14:textId="560FE803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  <w:shd w:val="clear" w:color="auto" w:fill="A8D08D" w:themeFill="accent6" w:themeFillTint="99"/>
                </w:tcPr>
                <w:p w14:paraId="4C7274B7" w14:textId="711C5EDD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α</w:t>
                  </w:r>
                  <w:r w:rsidRPr="00073611">
                    <w:rPr>
                      <w:rFonts w:ascii="Times New Roman" w:hAnsi="Times New Roman" w:cs="Times New Roman"/>
                      <w:vertAlign w:val="superscript"/>
                    </w:rPr>
                    <w:t>2</w:t>
                  </w:r>
                </w:p>
              </w:tc>
              <w:tc>
                <w:tcPr>
                  <w:tcW w:w="1420" w:type="dxa"/>
                </w:tcPr>
                <w:p w14:paraId="5DF47422" w14:textId="26DAE0F8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06182C86" w14:textId="35F543CA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6870C0EE" w14:textId="1D3670FB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</w:tr>
            <w:tr w:rsidR="00073611" w14:paraId="6AB5FFF3" w14:textId="77777777" w:rsidTr="00073611">
              <w:tc>
                <w:tcPr>
                  <w:tcW w:w="1419" w:type="dxa"/>
                </w:tcPr>
                <w:p w14:paraId="762358FF" w14:textId="42E06A81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451A2E8A" w14:textId="3662B75F" w:rsidR="00073611" w:rsidRDefault="00073611" w:rsidP="00946D6A">
                  <w:pPr>
                    <w:framePr w:hSpace="180" w:wrap="around" w:hAnchor="margin" w:y="825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1420" w:type="dxa"/>
                  <w:shd w:val="clear" w:color="auto" w:fill="A8D08D" w:themeFill="accent6" w:themeFillTint="99"/>
                </w:tcPr>
                <w:p w14:paraId="1878405F" w14:textId="4596DDC8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α</w:t>
                  </w:r>
                  <w:r w:rsidRPr="00073611">
                    <w:rPr>
                      <w:rFonts w:ascii="Times New Roman" w:hAnsi="Times New Roman" w:cs="Times New Roman"/>
                      <w:vertAlign w:val="superscript"/>
                    </w:rPr>
                    <w:t>3</w:t>
                  </w:r>
                </w:p>
              </w:tc>
              <w:tc>
                <w:tcPr>
                  <w:tcW w:w="1420" w:type="dxa"/>
                </w:tcPr>
                <w:p w14:paraId="584A46FD" w14:textId="4CD7D3C5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349246E1" w14:textId="5A69DD7E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</w:tr>
            <w:tr w:rsidR="00073611" w14:paraId="6541B074" w14:textId="77777777" w:rsidTr="00073611">
              <w:tc>
                <w:tcPr>
                  <w:tcW w:w="1419" w:type="dxa"/>
                </w:tcPr>
                <w:p w14:paraId="10929237" w14:textId="40BAA19F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61FFFEC0" w14:textId="15B76699" w:rsidR="00073611" w:rsidRDefault="00073611" w:rsidP="00946D6A">
                  <w:pPr>
                    <w:framePr w:hSpace="180" w:wrap="around" w:hAnchor="margin" w:y="825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1420" w:type="dxa"/>
                </w:tcPr>
                <w:p w14:paraId="34DD037D" w14:textId="446C44C4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  <w:shd w:val="clear" w:color="auto" w:fill="A8D08D" w:themeFill="accent6" w:themeFillTint="99"/>
                </w:tcPr>
                <w:p w14:paraId="1DDB8FEE" w14:textId="3A0C17AA" w:rsidR="00073611" w:rsidRPr="00073611" w:rsidRDefault="00073611" w:rsidP="00946D6A">
                  <w:pPr>
                    <w:framePr w:hSpace="180" w:wrap="around" w:hAnchor="margin" w:y="825"/>
                    <w:jc w:val="center"/>
                  </w:pPr>
                  <w:r w:rsidRPr="00073611">
                    <w:rPr>
                      <w:rFonts w:ascii="Times New Roman" w:hAnsi="Times New Roman" w:cs="Times New Roman"/>
                    </w:rPr>
                    <w:t>α</w:t>
                  </w:r>
                  <w:r w:rsidRPr="00073611">
                    <w:rPr>
                      <w:rFonts w:ascii="Times New Roman" w:hAnsi="Times New Roman" w:cs="Times New Roman"/>
                      <w:vertAlign w:val="superscript"/>
                    </w:rPr>
                    <w:t>4</w:t>
                  </w:r>
                </w:p>
              </w:tc>
              <w:tc>
                <w:tcPr>
                  <w:tcW w:w="1420" w:type="dxa"/>
                  <w:shd w:val="clear" w:color="auto" w:fill="auto"/>
                </w:tcPr>
                <w:p w14:paraId="0B2D55D0" w14:textId="6ED0D6B3" w:rsidR="00073611" w:rsidRDefault="00073611" w:rsidP="00946D6A">
                  <w:pPr>
                    <w:framePr w:hSpace="180" w:wrap="around" w:hAnchor="margin" w:y="825"/>
                    <w:jc w:val="center"/>
                  </w:pPr>
                </w:p>
              </w:tc>
            </w:tr>
            <w:tr w:rsidR="00073611" w14:paraId="524FB7E4" w14:textId="77777777" w:rsidTr="00073611">
              <w:tc>
                <w:tcPr>
                  <w:tcW w:w="1419" w:type="dxa"/>
                </w:tcPr>
                <w:p w14:paraId="010FEA0D" w14:textId="21B20482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5A92AAE5" w14:textId="0CBEF5F0" w:rsidR="00073611" w:rsidRDefault="00073611" w:rsidP="00946D6A">
                  <w:pPr>
                    <w:framePr w:hSpace="180" w:wrap="around" w:hAnchor="margin" w:y="825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1420" w:type="dxa"/>
                </w:tcPr>
                <w:p w14:paraId="47B2F98B" w14:textId="14EDB016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</w:tcPr>
                <w:p w14:paraId="381C3372" w14:textId="7D8902CC" w:rsidR="00073611" w:rsidRDefault="00073611" w:rsidP="00946D6A">
                  <w:pPr>
                    <w:framePr w:hSpace="180" w:wrap="around" w:hAnchor="margin" w:y="825"/>
                    <w:jc w:val="center"/>
                  </w:pPr>
                  <w:r>
                    <w:t>0</w:t>
                  </w:r>
                </w:p>
              </w:tc>
              <w:tc>
                <w:tcPr>
                  <w:tcW w:w="1420" w:type="dxa"/>
                  <w:shd w:val="clear" w:color="auto" w:fill="A8D08D" w:themeFill="accent6" w:themeFillTint="99"/>
                </w:tcPr>
                <w:p w14:paraId="2CEE701C" w14:textId="052100BB" w:rsidR="00073611" w:rsidRPr="00073611" w:rsidRDefault="00073611" w:rsidP="00946D6A">
                  <w:pPr>
                    <w:framePr w:hSpace="180" w:wrap="around" w:hAnchor="margin" w:y="825"/>
                    <w:jc w:val="center"/>
                  </w:pPr>
                  <w:r w:rsidRPr="00073611">
                    <w:rPr>
                      <w:rFonts w:ascii="Cambria" w:hAnsi="Cambria" w:cs="Cambria"/>
                    </w:rPr>
                    <w:t>α</w:t>
                  </w:r>
                  <w:r w:rsidRPr="00073611">
                    <w:rPr>
                      <w:vertAlign w:val="superscript"/>
                    </w:rPr>
                    <w:t>5</w:t>
                  </w:r>
                </w:p>
              </w:tc>
            </w:tr>
          </w:tbl>
          <w:p w14:paraId="6A84344D" w14:textId="2A1E2498" w:rsidR="00073611" w:rsidRDefault="00073611" w:rsidP="000736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α</w:t>
            </w:r>
            <w:r w:rsidRPr="00073611">
              <w:rPr>
                <w:rFonts w:ascii="Times New Roman" w:hAnsi="Times New Roman" w:cs="Times New Roman"/>
                <w:vertAlign w:val="superscript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= ith singular value</w:t>
            </w:r>
          </w:p>
          <w:p w14:paraId="56CF5E7D" w14:textId="36A3C48C" w:rsidR="00FD26EB" w:rsidRPr="00073611" w:rsidRDefault="00073611" w:rsidP="00073611">
            <w:pPr>
              <w:jc w:val="center"/>
            </w:pPr>
            <w:r>
              <w:rPr>
                <w:rFonts w:ascii="Times New Roman" w:hAnsi="Times New Roman" w:cs="Times New Roman"/>
              </w:rPr>
              <w:t>α</w:t>
            </w:r>
            <w:r w:rsidRPr="00073611">
              <w:rPr>
                <w:rFonts w:ascii="Times New Roman" w:hAnsi="Times New Roman" w:cs="Times New Roman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&gt;=  α</w:t>
            </w:r>
            <w:r w:rsidRPr="00073611"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&gt;= ….. &gt; = α</w:t>
            </w:r>
            <w:r w:rsidRPr="00073611">
              <w:rPr>
                <w:rFonts w:ascii="Times New Roman" w:hAnsi="Times New Roman" w:cs="Times New Roman"/>
                <w:vertAlign w:val="superscript"/>
              </w:rPr>
              <w:t>n</w:t>
            </w:r>
          </w:p>
          <w:p w14:paraId="01CDB815" w14:textId="31807DDE" w:rsidR="001A6E31" w:rsidRDefault="001A6E31" w:rsidP="001A6E31"/>
          <w:p w14:paraId="7F5B4327" w14:textId="7C15E54D" w:rsidR="00822983" w:rsidRPr="00EE2599" w:rsidRDefault="00073611" w:rsidP="00073611">
            <w:pPr>
              <w:jc w:val="center"/>
            </w:pPr>
            <w:r w:rsidRPr="00EE2599">
              <w:t>Compressing with SVD</w:t>
            </w:r>
          </w:p>
          <w:p w14:paraId="6F0AA48B" w14:textId="3DA37CF4" w:rsidR="00073611" w:rsidRDefault="00073611" w:rsidP="00073611">
            <w:pPr>
              <w:jc w:val="center"/>
            </w:pPr>
          </w:p>
          <w:p w14:paraId="696514A9" w14:textId="6475B971" w:rsidR="00822983" w:rsidRDefault="00073611" w:rsidP="000736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5002D5" wp14:editId="4EB378E8">
                  <wp:extent cx="3400269" cy="819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7467" t="37114" r="13244" b="37481"/>
                          <a:stretch/>
                        </pic:blipFill>
                        <pic:spPr bwMode="auto">
                          <a:xfrm>
                            <a:off x="0" y="0"/>
                            <a:ext cx="3422427" cy="824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580E4D" w14:textId="77777777" w:rsidR="00073611" w:rsidRDefault="00073611" w:rsidP="00073611">
            <w:pPr>
              <w:jc w:val="center"/>
            </w:pPr>
          </w:p>
          <w:p w14:paraId="000B4F00" w14:textId="079371DB" w:rsidR="00073611" w:rsidRDefault="00EE2599" w:rsidP="00ED15E7">
            <w:r>
              <w:t>For K = 2</w:t>
            </w:r>
          </w:p>
          <w:p w14:paraId="3E83A4EB" w14:textId="1F59869D" w:rsidR="00EE2599" w:rsidRDefault="00EE2599" w:rsidP="00ED15E7">
            <w:r>
              <w:t>K – number of singular values we want to use for compression</w:t>
            </w:r>
          </w:p>
          <w:p w14:paraId="586F55D5" w14:textId="2B6C7E96" w:rsidR="00EE2599" w:rsidRPr="00906BEE" w:rsidRDefault="00EE2599" w:rsidP="00EE2599">
            <w:pPr>
              <w:pStyle w:val="Heading3"/>
              <w:tabs>
                <w:tab w:val="left" w:pos="6000"/>
              </w:tabs>
            </w:pPr>
            <w:r>
              <w:t>REsult after run program</w:t>
            </w:r>
          </w:p>
          <w:p w14:paraId="5B388392" w14:textId="3F55EE56" w:rsidR="001A6E31" w:rsidRPr="001B58B7" w:rsidRDefault="00EE2599" w:rsidP="001A6E31">
            <w:r>
              <w:rPr>
                <w:noProof/>
              </w:rPr>
              <w:drawing>
                <wp:inline distT="0" distB="0" distL="0" distR="0" wp14:anchorId="5EA53926" wp14:editId="75E2C057">
                  <wp:extent cx="3263900" cy="122396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755" cy="122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EE9A9" w14:textId="248DFA8E" w:rsidR="002C2CDD" w:rsidRDefault="00736C21" w:rsidP="001B58B7">
            <w:pPr>
              <w:jc w:val="both"/>
            </w:pPr>
            <w:r>
              <w:t>This is output result it will be show after run program &amp; also show the original the original image &amp; compress image, in the output result there is mention compressed size &amp; percentage compressed size.</w:t>
            </w:r>
          </w:p>
          <w:p w14:paraId="51C72696" w14:textId="7C42DCC2" w:rsidR="00901B3E" w:rsidRPr="00906BEE" w:rsidRDefault="00822983" w:rsidP="00822983">
            <w:pPr>
              <w:tabs>
                <w:tab w:val="left" w:pos="3075"/>
              </w:tabs>
              <w:jc w:val="both"/>
            </w:pPr>
            <w:r>
              <w:tab/>
            </w:r>
          </w:p>
        </w:tc>
      </w:tr>
    </w:tbl>
    <w:p w14:paraId="7DF522D0" w14:textId="7AD435DE" w:rsidR="00E02EAF" w:rsidRDefault="00736C21" w:rsidP="001B58B7">
      <w:pPr>
        <w:pStyle w:val="NoSpacing"/>
        <w:tabs>
          <w:tab w:val="left" w:pos="5790"/>
        </w:tabs>
      </w:pP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A7644" wp14:editId="7CA2A07B">
                <wp:simplePos x="0" y="0"/>
                <wp:positionH relativeFrom="column">
                  <wp:posOffset>-88265</wp:posOffset>
                </wp:positionH>
                <wp:positionV relativeFrom="paragraph">
                  <wp:posOffset>8757920</wp:posOffset>
                </wp:positionV>
                <wp:extent cx="1914525" cy="0"/>
                <wp:effectExtent l="0" t="0" r="2857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CFE51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5pt,689.6pt" to="143.8pt,6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" strokecolor="#ea4e4e [3204]" strokeweight=".5pt">
                <v:stroke joinstyle="miter"/>
              </v:line>
            </w:pict>
          </mc:Fallback>
        </mc:AlternateContent>
      </w:r>
      <w:r w:rsidR="00FD26EB">
        <w:rPr>
          <w:noProof/>
        </w:rPr>
        <w:drawing>
          <wp:anchor distT="0" distB="0" distL="114300" distR="114300" simplePos="0" relativeHeight="251655168" behindDoc="0" locked="0" layoutInCell="1" allowOverlap="1" wp14:anchorId="667A3968" wp14:editId="4DF1269C">
            <wp:simplePos x="0" y="0"/>
            <wp:positionH relativeFrom="column">
              <wp:posOffset>13335</wp:posOffset>
            </wp:positionH>
            <wp:positionV relativeFrom="paragraph">
              <wp:posOffset>66675</wp:posOffset>
            </wp:positionV>
            <wp:extent cx="1588740" cy="10763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8B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671B442" wp14:editId="5D133665">
                <wp:simplePos x="0" y="0"/>
                <wp:positionH relativeFrom="margin">
                  <wp:align>left</wp:align>
                </wp:positionH>
                <wp:positionV relativeFrom="paragraph">
                  <wp:posOffset>66675</wp:posOffset>
                </wp:positionV>
                <wp:extent cx="6848475" cy="1076325"/>
                <wp:effectExtent l="0" t="0" r="9525" b="95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81EF5" w14:textId="6C9A9FBB" w:rsidR="00901B3E" w:rsidRPr="00946D6A" w:rsidRDefault="001B58B7" w:rsidP="001B58B7">
                            <w:pPr>
                              <w:pStyle w:val="Heading1"/>
                              <w:rPr>
                                <w:color w:val="FFFFFF" w:themeColor="background1"/>
                                <w:sz w:val="40"/>
                              </w:rPr>
                            </w:pPr>
                            <w:r w:rsidRPr="00946D6A">
                              <w:rPr>
                                <w:color w:val="FFFFFF" w:themeColor="background1"/>
                                <w:sz w:val="40"/>
                              </w:rPr>
                              <w:t>PY</w:t>
                            </w:r>
                            <w:bookmarkStart w:id="0" w:name="_GoBack"/>
                            <w:bookmarkEnd w:id="0"/>
                            <w:r w:rsidRPr="00946D6A">
                              <w:rPr>
                                <w:color w:val="FFFFFF" w:themeColor="background1"/>
                                <w:sz w:val="40"/>
                              </w:rPr>
                              <w:t>THON PROJECT</w:t>
                            </w:r>
                          </w:p>
                          <w:p w14:paraId="3CA886CE" w14:textId="46957F1D" w:rsidR="00901B3E" w:rsidRPr="00946D6A" w:rsidRDefault="00ED15E7" w:rsidP="00901B3E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 w:rsidRPr="00946D6A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Image Compress (SVD)</w:t>
                            </w:r>
                          </w:p>
                          <w:p w14:paraId="030D1AD5" w14:textId="77777777" w:rsidR="00946D6A" w:rsidRPr="00946D6A" w:rsidRDefault="008314DE" w:rsidP="001B58B7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Student’s </w:t>
                            </w:r>
                            <w:r w:rsidR="00ED15E7"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>Name</w:t>
                            </w:r>
                            <w:r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: </w:t>
                            </w:r>
                            <w:r w:rsidR="001B58B7"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>Abdul Waris Souran</w:t>
                            </w:r>
                            <w:r w:rsidR="006A757B"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>, Waqar Hasan Alvi</w:t>
                            </w:r>
                            <w:r w:rsidR="00946D6A"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, </w:t>
                            </w:r>
                          </w:p>
                          <w:p w14:paraId="3FF3CCF7" w14:textId="4DD86E52" w:rsidR="001B58B7" w:rsidRPr="00946D6A" w:rsidRDefault="00946D6A" w:rsidP="001B58B7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>Deepika Sankarna</w:t>
                            </w:r>
                          </w:p>
                          <w:p w14:paraId="5B540475" w14:textId="647E402F" w:rsidR="00ED15E7" w:rsidRPr="00946D6A" w:rsidRDefault="00ED15E7" w:rsidP="001B58B7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946D6A">
                              <w:rPr>
                                <w:b/>
                                <w:color w:val="FFFFFF" w:themeColor="background1"/>
                                <w:sz w:val="20"/>
                                <w:szCs w:val="24"/>
                              </w:rPr>
                              <w:t>Faculty’s Name: Fatah Loualitence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B442" id="Rectangle 23" o:spid="_x0000_s1026" style="position:absolute;margin-left:0;margin-top:5.25pt;width:539.25pt;height:84.75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" fillcolor="#ea4e4e [3204]" stroked="f" strokeweight="1pt">
                <v:textbox>
                  <w:txbxContent>
                    <w:p w14:paraId="51581EF5" w14:textId="6C9A9FBB" w:rsidR="00901B3E" w:rsidRPr="00946D6A" w:rsidRDefault="001B58B7" w:rsidP="001B58B7">
                      <w:pPr>
                        <w:pStyle w:val="Heading1"/>
                        <w:rPr>
                          <w:color w:val="FFFFFF" w:themeColor="background1"/>
                          <w:sz w:val="40"/>
                        </w:rPr>
                      </w:pPr>
                      <w:r w:rsidRPr="00946D6A">
                        <w:rPr>
                          <w:color w:val="FFFFFF" w:themeColor="background1"/>
                          <w:sz w:val="40"/>
                        </w:rPr>
                        <w:t>PY</w:t>
                      </w:r>
                      <w:bookmarkStart w:id="1" w:name="_GoBack"/>
                      <w:bookmarkEnd w:id="1"/>
                      <w:r w:rsidRPr="00946D6A">
                        <w:rPr>
                          <w:color w:val="FFFFFF" w:themeColor="background1"/>
                          <w:sz w:val="40"/>
                        </w:rPr>
                        <w:t>THON PROJECT</w:t>
                      </w:r>
                    </w:p>
                    <w:p w14:paraId="3CA886CE" w14:textId="46957F1D" w:rsidR="00901B3E" w:rsidRPr="00946D6A" w:rsidRDefault="00ED15E7" w:rsidP="00901B3E">
                      <w:pPr>
                        <w:jc w:val="right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 w:rsidRPr="00946D6A">
                        <w:rPr>
                          <w:b/>
                          <w:color w:val="FFFFFF" w:themeColor="background1"/>
                          <w:sz w:val="18"/>
                        </w:rPr>
                        <w:t>Image Compress (SVD)</w:t>
                      </w:r>
                    </w:p>
                    <w:p w14:paraId="030D1AD5" w14:textId="77777777" w:rsidR="00946D6A" w:rsidRPr="00946D6A" w:rsidRDefault="008314DE" w:rsidP="001B58B7">
                      <w:pPr>
                        <w:jc w:val="right"/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</w:pPr>
                      <w:r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 xml:space="preserve">Student’s </w:t>
                      </w:r>
                      <w:r w:rsidR="00ED15E7"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>Name</w:t>
                      </w:r>
                      <w:r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 xml:space="preserve">: </w:t>
                      </w:r>
                      <w:r w:rsidR="001B58B7"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>Abdul Waris Souran</w:t>
                      </w:r>
                      <w:r w:rsidR="006A757B"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>, Waqar Hasan Alvi</w:t>
                      </w:r>
                      <w:r w:rsidR="00946D6A"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 xml:space="preserve">, </w:t>
                      </w:r>
                    </w:p>
                    <w:p w14:paraId="3FF3CCF7" w14:textId="4DD86E52" w:rsidR="001B58B7" w:rsidRPr="00946D6A" w:rsidRDefault="00946D6A" w:rsidP="001B58B7">
                      <w:pPr>
                        <w:jc w:val="right"/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</w:pPr>
                      <w:r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>Deepika Sankarna</w:t>
                      </w:r>
                    </w:p>
                    <w:p w14:paraId="5B540475" w14:textId="647E402F" w:rsidR="00ED15E7" w:rsidRPr="00946D6A" w:rsidRDefault="00ED15E7" w:rsidP="001B58B7">
                      <w:pPr>
                        <w:jc w:val="right"/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</w:pPr>
                      <w:r w:rsidRPr="00946D6A">
                        <w:rPr>
                          <w:b/>
                          <w:color w:val="FFFFFF" w:themeColor="background1"/>
                          <w:sz w:val="20"/>
                          <w:szCs w:val="24"/>
                        </w:rPr>
                        <w:t>Faculty’s Name: Fatah Loualitence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E02EAF" w:rsidSect="00822983">
      <w:footerReference w:type="default" r:id="rId15"/>
      <w:pgSz w:w="12240" w:h="15840" w:code="1"/>
      <w:pgMar w:top="540" w:right="864" w:bottom="900" w:left="864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814FE8" w14:textId="77777777" w:rsidR="00915F61" w:rsidRDefault="00915F61" w:rsidP="00713050">
      <w:pPr>
        <w:spacing w:line="240" w:lineRule="auto"/>
      </w:pPr>
      <w:r>
        <w:separator/>
      </w:r>
    </w:p>
  </w:endnote>
  <w:endnote w:type="continuationSeparator" w:id="0">
    <w:p w14:paraId="3B1613A4" w14:textId="77777777" w:rsidR="00915F61" w:rsidRDefault="00915F61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altName w:val="Franklin Gothic Demi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9635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863E82" w14:textId="3599484D" w:rsidR="00C2098A" w:rsidRDefault="00217980" w:rsidP="00217980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259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B83F6" w14:textId="77777777" w:rsidR="00915F61" w:rsidRDefault="00915F61" w:rsidP="00713050">
      <w:pPr>
        <w:spacing w:line="240" w:lineRule="auto"/>
      </w:pPr>
      <w:r>
        <w:separator/>
      </w:r>
    </w:p>
  </w:footnote>
  <w:footnote w:type="continuationSeparator" w:id="0">
    <w:p w14:paraId="6A89D590" w14:textId="77777777" w:rsidR="00915F61" w:rsidRDefault="00915F61" w:rsidP="007130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3AADB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1401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960FC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58669A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062AD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AEB0E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6AFE5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5411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4E04A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6C2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6D4A6D"/>
    <w:multiLevelType w:val="hybridMultilevel"/>
    <w:tmpl w:val="F15E2EC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7339CD"/>
    <w:multiLevelType w:val="multilevel"/>
    <w:tmpl w:val="601A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872FCE"/>
    <w:multiLevelType w:val="hybridMultilevel"/>
    <w:tmpl w:val="BFC44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4137E"/>
    <w:multiLevelType w:val="hybridMultilevel"/>
    <w:tmpl w:val="BFC44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27BEC"/>
    <w:multiLevelType w:val="hybridMultilevel"/>
    <w:tmpl w:val="DBC48E2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1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activeWritingStyle w:appName="MSWord" w:lang="fr-FR" w:vendorID="64" w:dllVersion="131078" w:nlCheck="1" w:checkStyle="0"/>
  <w:activeWritingStyle w:appName="MSWord" w:lang="en-US" w:vendorID="64" w:dllVersion="131078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22A"/>
    <w:rsid w:val="00073611"/>
    <w:rsid w:val="00091382"/>
    <w:rsid w:val="000A07DA"/>
    <w:rsid w:val="000A2BFA"/>
    <w:rsid w:val="000B0619"/>
    <w:rsid w:val="000B61CA"/>
    <w:rsid w:val="000F7610"/>
    <w:rsid w:val="00114ED7"/>
    <w:rsid w:val="001300CA"/>
    <w:rsid w:val="00140B0E"/>
    <w:rsid w:val="001425CC"/>
    <w:rsid w:val="0017122A"/>
    <w:rsid w:val="001A5CA9"/>
    <w:rsid w:val="001A6E31"/>
    <w:rsid w:val="001B2AC1"/>
    <w:rsid w:val="001B403A"/>
    <w:rsid w:val="001B58B7"/>
    <w:rsid w:val="001E773D"/>
    <w:rsid w:val="001F4583"/>
    <w:rsid w:val="00217980"/>
    <w:rsid w:val="00271662"/>
    <w:rsid w:val="0027404F"/>
    <w:rsid w:val="00290AAA"/>
    <w:rsid w:val="00293B83"/>
    <w:rsid w:val="002B091C"/>
    <w:rsid w:val="002C2CDD"/>
    <w:rsid w:val="002D45C6"/>
    <w:rsid w:val="002E17B7"/>
    <w:rsid w:val="002F03FA"/>
    <w:rsid w:val="002F6EA5"/>
    <w:rsid w:val="00313E86"/>
    <w:rsid w:val="00333CD3"/>
    <w:rsid w:val="00340365"/>
    <w:rsid w:val="00342B64"/>
    <w:rsid w:val="00364079"/>
    <w:rsid w:val="003A3DD6"/>
    <w:rsid w:val="003C5528"/>
    <w:rsid w:val="003D03E5"/>
    <w:rsid w:val="004077FB"/>
    <w:rsid w:val="004244FF"/>
    <w:rsid w:val="00424DD9"/>
    <w:rsid w:val="004305E4"/>
    <w:rsid w:val="0046104A"/>
    <w:rsid w:val="004717C5"/>
    <w:rsid w:val="004A24CC"/>
    <w:rsid w:val="00523479"/>
    <w:rsid w:val="00543DB7"/>
    <w:rsid w:val="005729B0"/>
    <w:rsid w:val="00583E4F"/>
    <w:rsid w:val="00641630"/>
    <w:rsid w:val="00647F82"/>
    <w:rsid w:val="00684488"/>
    <w:rsid w:val="006A3CE7"/>
    <w:rsid w:val="006A757B"/>
    <w:rsid w:val="006A7746"/>
    <w:rsid w:val="006C4C50"/>
    <w:rsid w:val="006D76B1"/>
    <w:rsid w:val="00713050"/>
    <w:rsid w:val="00736C21"/>
    <w:rsid w:val="00741125"/>
    <w:rsid w:val="00746F7F"/>
    <w:rsid w:val="007569C1"/>
    <w:rsid w:val="00761E13"/>
    <w:rsid w:val="00763832"/>
    <w:rsid w:val="00772919"/>
    <w:rsid w:val="007D2696"/>
    <w:rsid w:val="007D2FD2"/>
    <w:rsid w:val="007D406E"/>
    <w:rsid w:val="007D6458"/>
    <w:rsid w:val="00811117"/>
    <w:rsid w:val="00822983"/>
    <w:rsid w:val="00823C54"/>
    <w:rsid w:val="008314DE"/>
    <w:rsid w:val="00841146"/>
    <w:rsid w:val="0088504C"/>
    <w:rsid w:val="0089382B"/>
    <w:rsid w:val="008A1907"/>
    <w:rsid w:val="008C1930"/>
    <w:rsid w:val="008C6BCA"/>
    <w:rsid w:val="008C7B50"/>
    <w:rsid w:val="008D1446"/>
    <w:rsid w:val="008E4B30"/>
    <w:rsid w:val="00901B3E"/>
    <w:rsid w:val="00906BEE"/>
    <w:rsid w:val="00915F61"/>
    <w:rsid w:val="009243E7"/>
    <w:rsid w:val="00946D6A"/>
    <w:rsid w:val="00985D58"/>
    <w:rsid w:val="009936ED"/>
    <w:rsid w:val="009B3C40"/>
    <w:rsid w:val="009B6B0F"/>
    <w:rsid w:val="009E26F3"/>
    <w:rsid w:val="009F0C10"/>
    <w:rsid w:val="009F7AD9"/>
    <w:rsid w:val="00A42540"/>
    <w:rsid w:val="00A50939"/>
    <w:rsid w:val="00A83413"/>
    <w:rsid w:val="00AA6A40"/>
    <w:rsid w:val="00AA75F6"/>
    <w:rsid w:val="00AD00FD"/>
    <w:rsid w:val="00AF0A8E"/>
    <w:rsid w:val="00B01451"/>
    <w:rsid w:val="00B229E5"/>
    <w:rsid w:val="00B27019"/>
    <w:rsid w:val="00B3173F"/>
    <w:rsid w:val="00B5664D"/>
    <w:rsid w:val="00B7512B"/>
    <w:rsid w:val="00B76A83"/>
    <w:rsid w:val="00BA5B40"/>
    <w:rsid w:val="00BD0206"/>
    <w:rsid w:val="00C2098A"/>
    <w:rsid w:val="00C5444A"/>
    <w:rsid w:val="00C612DA"/>
    <w:rsid w:val="00C62C50"/>
    <w:rsid w:val="00C7741E"/>
    <w:rsid w:val="00C77863"/>
    <w:rsid w:val="00C875AB"/>
    <w:rsid w:val="00CA3DF1"/>
    <w:rsid w:val="00CA4581"/>
    <w:rsid w:val="00CE18D5"/>
    <w:rsid w:val="00D04109"/>
    <w:rsid w:val="00D9132A"/>
    <w:rsid w:val="00D97A41"/>
    <w:rsid w:val="00DD3CF6"/>
    <w:rsid w:val="00DD6416"/>
    <w:rsid w:val="00DF4E0A"/>
    <w:rsid w:val="00E02DCD"/>
    <w:rsid w:val="00E02EAF"/>
    <w:rsid w:val="00E12C60"/>
    <w:rsid w:val="00E22E87"/>
    <w:rsid w:val="00E57630"/>
    <w:rsid w:val="00E86C2B"/>
    <w:rsid w:val="00EB2D52"/>
    <w:rsid w:val="00ED15E7"/>
    <w:rsid w:val="00EE2599"/>
    <w:rsid w:val="00EF7CC9"/>
    <w:rsid w:val="00F207C0"/>
    <w:rsid w:val="00F20AE5"/>
    <w:rsid w:val="00F47E97"/>
    <w:rsid w:val="00F645C7"/>
    <w:rsid w:val="00FD26EB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0645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BEE"/>
  </w:style>
  <w:style w:type="paragraph" w:styleId="Heading1">
    <w:name w:val="heading 1"/>
    <w:basedOn w:val="Normal"/>
    <w:link w:val="Heading1Ch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06BEE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906BEE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5F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5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5F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6BEE"/>
    <w:rPr>
      <w:rFonts w:asciiTheme="majorHAnsi" w:eastAsiaTheme="majorEastAsia" w:hAnsiTheme="majorHAnsi" w:cstheme="majorBidi"/>
      <w:caps/>
      <w:sz w:val="32"/>
      <w:szCs w:val="24"/>
    </w:rPr>
  </w:style>
  <w:style w:type="table" w:styleId="TableGrid">
    <w:name w:val="Table Grid"/>
    <w:basedOn w:val="Table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98"/>
    <w:qFormat/>
    <w:rsid w:val="00E22E87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PlaceholderText">
    <w:name w:val="Placeholder Text"/>
    <w:basedOn w:val="DefaultParagraphFont"/>
    <w:uiPriority w:val="99"/>
    <w:semiHidden/>
    <w:rsid w:val="003D03E5"/>
    <w:rPr>
      <w:color w:val="595959" w:themeColor="text1" w:themeTint="A6"/>
    </w:rPr>
  </w:style>
  <w:style w:type="character" w:customStyle="1" w:styleId="Heading4Char">
    <w:name w:val="Heading 4 Char"/>
    <w:basedOn w:val="DefaultParagraphFont"/>
    <w:link w:val="Heading4"/>
    <w:uiPriority w:val="9"/>
    <w:rsid w:val="00906BEE"/>
    <w:rPr>
      <w:rFonts w:asciiTheme="majorHAnsi" w:eastAsiaTheme="majorEastAsia" w:hAnsiTheme="majorHAnsi" w:cstheme="majorBidi"/>
      <w:iCs/>
      <w:caps/>
    </w:rPr>
  </w:style>
  <w:style w:type="paragraph" w:styleId="Header">
    <w:name w:val="header"/>
    <w:basedOn w:val="Normal"/>
    <w:link w:val="HeaderChar"/>
    <w:uiPriority w:val="99"/>
    <w:unhideWhenUsed/>
    <w:rsid w:val="0088504C"/>
    <w:pPr>
      <w:spacing w:line="240" w:lineRule="auto"/>
    </w:pPr>
  </w:style>
  <w:style w:type="paragraph" w:customStyle="1" w:styleId="Initials">
    <w:name w:val="Initials"/>
    <w:basedOn w:val="Normal"/>
    <w:next w:val="Heading3"/>
    <w:uiPriority w:val="1"/>
    <w:qFormat/>
    <w:rsid w:val="00906BEE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HeaderChar">
    <w:name w:val="Header Char"/>
    <w:basedOn w:val="DefaultParagraphFont"/>
    <w:link w:val="Header"/>
    <w:uiPriority w:val="99"/>
    <w:rsid w:val="0088504C"/>
  </w:style>
  <w:style w:type="paragraph" w:styleId="Footer">
    <w:name w:val="footer"/>
    <w:basedOn w:val="Normal"/>
    <w:link w:val="FooterCh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FooterChar">
    <w:name w:val="Footer Char"/>
    <w:basedOn w:val="DefaultParagraphFont"/>
    <w:link w:val="Footer"/>
    <w:uiPriority w:val="99"/>
    <w:rsid w:val="0088504C"/>
    <w:rPr>
      <w:rFonts w:asciiTheme="majorHAnsi" w:hAnsiTheme="majorHAnsi"/>
      <w:cap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5F6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A75F6"/>
  </w:style>
  <w:style w:type="paragraph" w:styleId="BlockText">
    <w:name w:val="Block Text"/>
    <w:basedOn w:val="Normal"/>
    <w:uiPriority w:val="99"/>
    <w:semiHidden/>
    <w:unhideWhenUsed/>
    <w:rsid w:val="003D03E5"/>
    <w:pPr>
      <w:pBdr>
        <w:top w:val="single" w:sz="2" w:space="10" w:color="EA4E4E" w:themeColor="accent1"/>
        <w:left w:val="single" w:sz="2" w:space="10" w:color="EA4E4E" w:themeColor="accent1"/>
        <w:bottom w:val="single" w:sz="2" w:space="10" w:color="EA4E4E" w:themeColor="accent1"/>
        <w:right w:val="single" w:sz="2" w:space="10" w:color="EA4E4E" w:themeColor="accent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AA75F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A75F6"/>
  </w:style>
  <w:style w:type="paragraph" w:styleId="BodyText2">
    <w:name w:val="Body Text 2"/>
    <w:basedOn w:val="Normal"/>
    <w:link w:val="BodyText2Char"/>
    <w:uiPriority w:val="99"/>
    <w:semiHidden/>
    <w:unhideWhenUsed/>
    <w:rsid w:val="00AA75F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A75F6"/>
  </w:style>
  <w:style w:type="paragraph" w:styleId="BodyText3">
    <w:name w:val="Body Text 3"/>
    <w:basedOn w:val="Normal"/>
    <w:link w:val="BodyText3Char"/>
    <w:uiPriority w:val="99"/>
    <w:semiHidden/>
    <w:unhideWhenUsed/>
    <w:rsid w:val="00AA75F6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A75F6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A75F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A75F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A75F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A75F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A75F6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A75F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A75F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A75F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A75F6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A75F6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A75F6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75F6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A75F6"/>
  </w:style>
  <w:style w:type="table" w:styleId="ColorfulGrid">
    <w:name w:val="Colorful Grid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75F6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75F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75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75F6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A75F6"/>
  </w:style>
  <w:style w:type="character" w:customStyle="1" w:styleId="DateChar">
    <w:name w:val="Date Char"/>
    <w:basedOn w:val="DefaultParagraphFont"/>
    <w:link w:val="Date"/>
    <w:uiPriority w:val="99"/>
    <w:semiHidden/>
    <w:rsid w:val="00AA75F6"/>
  </w:style>
  <w:style w:type="paragraph" w:styleId="DocumentMap">
    <w:name w:val="Document Map"/>
    <w:basedOn w:val="Normal"/>
    <w:link w:val="DocumentMapChar"/>
    <w:uiPriority w:val="99"/>
    <w:semiHidden/>
    <w:unhideWhenUsed/>
    <w:rsid w:val="00AA75F6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A75F6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A75F6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A75F6"/>
  </w:style>
  <w:style w:type="character" w:styleId="Emphasis">
    <w:name w:val="Emphasis"/>
    <w:basedOn w:val="DefaultParagraphFont"/>
    <w:uiPriority w:val="10"/>
    <w:semiHidden/>
    <w:unhideWhenUsed/>
    <w:rsid w:val="00AA75F6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A75F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75F6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A75F6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A75F6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A75F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75F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75F6"/>
    <w:rPr>
      <w:szCs w:val="20"/>
    </w:rPr>
  </w:style>
  <w:style w:type="table" w:styleId="GridTable1Light">
    <w:name w:val="Grid Table 1 Light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A75F6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5F6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5F6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AA75F6"/>
  </w:style>
  <w:style w:type="paragraph" w:styleId="HTMLAddress">
    <w:name w:val="HTML Address"/>
    <w:basedOn w:val="Normal"/>
    <w:link w:val="HTMLAddressChar"/>
    <w:uiPriority w:val="99"/>
    <w:semiHidden/>
    <w:unhideWhenUsed/>
    <w:rsid w:val="00AA75F6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A75F6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A75F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A75F6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A75F6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5F6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5F6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A75F6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A75F6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A75F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A75F6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A75F6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A75F6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A75F6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A75F6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A75F6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A75F6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A75F6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A75F6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A75F6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A75F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3D03E5"/>
    <w:rPr>
      <w:i/>
      <w:iCs/>
      <w:color w:val="D0181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3D03E5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D03E5"/>
    <w:rPr>
      <w:i/>
      <w:iCs/>
      <w:color w:val="D0181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D03E5"/>
    <w:rPr>
      <w:b/>
      <w:bCs/>
      <w:caps w:val="0"/>
      <w:smallCaps/>
      <w:color w:val="D01818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A75F6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A75F6"/>
  </w:style>
  <w:style w:type="paragraph" w:styleId="List">
    <w:name w:val="List"/>
    <w:basedOn w:val="Normal"/>
    <w:uiPriority w:val="99"/>
    <w:semiHidden/>
    <w:unhideWhenUsed/>
    <w:rsid w:val="00AA75F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A75F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A75F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A75F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A75F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AA75F6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AA75F6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A75F6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A75F6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A75F6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A75F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A75F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A75F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A75F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A75F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AA75F6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AA75F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A75F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A75F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A75F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AA75F6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A75F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A75F6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A75F6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A75F6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A75F6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A75F6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A75F6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A75F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A75F6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A75F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A75F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A75F6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A75F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A75F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A75F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A75F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A75F6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A75F6"/>
  </w:style>
  <w:style w:type="character" w:styleId="PageNumber">
    <w:name w:val="page number"/>
    <w:basedOn w:val="DefaultParagraphFont"/>
    <w:uiPriority w:val="99"/>
    <w:semiHidden/>
    <w:unhideWhenUsed/>
    <w:rsid w:val="00AA75F6"/>
  </w:style>
  <w:style w:type="table" w:styleId="PlainTable1">
    <w:name w:val="Plain Table 1"/>
    <w:basedOn w:val="TableNormal"/>
    <w:uiPriority w:val="41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A75F6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A75F6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A75F6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A75F6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AA75F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A75F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A75F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A75F6"/>
  </w:style>
  <w:style w:type="paragraph" w:styleId="Signature">
    <w:name w:val="Signature"/>
    <w:basedOn w:val="Normal"/>
    <w:link w:val="SignatureChar"/>
    <w:uiPriority w:val="99"/>
    <w:semiHidden/>
    <w:unhideWhenUsed/>
    <w:rsid w:val="00AA75F6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A75F6"/>
  </w:style>
  <w:style w:type="character" w:styleId="Strong">
    <w:name w:val="Strong"/>
    <w:basedOn w:val="DefaultParagraphFont"/>
    <w:uiPriority w:val="22"/>
    <w:semiHidden/>
    <w:unhideWhenUsed/>
    <w:qFormat/>
    <w:rsid w:val="00AA75F6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A75F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A75F6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A75F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A75F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A75F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A75F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A75F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A75F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A75F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A75F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A75F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A75F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A75F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A75F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A75F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A75F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A75F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A75F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A75F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A75F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A75F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A75F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A75F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A75F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A75F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A75F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A75F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A75F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A75F6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AA75F6"/>
  </w:style>
  <w:style w:type="table" w:styleId="TableProfessional">
    <w:name w:val="Table Professional"/>
    <w:basedOn w:val="TableNormal"/>
    <w:uiPriority w:val="99"/>
    <w:semiHidden/>
    <w:unhideWhenUsed/>
    <w:rsid w:val="00AA75F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A75F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A75F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A75F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A75F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A75F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A7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A75F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A75F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A75F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A75F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A75F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A75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A75F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A75F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A75F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A75F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A75F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A75F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A75F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75F6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  <w:style w:type="character" w:customStyle="1" w:styleId="tab-display-name">
    <w:name w:val="tab-display-name"/>
    <w:basedOn w:val="DefaultParagraphFont"/>
    <w:rsid w:val="001B5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3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9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1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3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4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uran\AppData\Roaming\Microsoft\Templates\Polished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85D5BD-05B7-40A6-9CC5-2EF39466DF9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438B1A1-8E3E-4ECB-AF6A-9696112F2F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BE1CE4-58D7-4CBF-940A-979F22371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Polished resume, designed by MOO</Template>
  <TotalTime>0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2021-07-18T19:52:00Z</dcterms:created>
  <dcterms:modified xsi:type="dcterms:W3CDTF">2021-07-19T09:22:00Z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